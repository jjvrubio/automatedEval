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3C1A9" w14:textId="15FA5C5D" w:rsidR="00885024" w:rsidRPr="00EE5C62" w:rsidRDefault="00503E09" w:rsidP="009A6B11">
      <w:pPr>
        <w:pStyle w:val="Bibliography"/>
      </w:pPr>
      <w:proofErr w:type="spellStart"/>
      <w:r w:rsidRPr="00EE5C62">
        <w:t>Referencias</w:t>
      </w:r>
      <w:proofErr w:type="spellEnd"/>
    </w:p>
    <w:p w14:paraId="266E0CBE" w14:textId="77777777" w:rsidR="00503E09" w:rsidRDefault="00503E09"/>
    <w:p w14:paraId="3C2E8E08" w14:textId="77777777" w:rsidR="00EE5C62" w:rsidRDefault="00EE5C62"/>
    <w:sectPr w:rsidR="00EE5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09"/>
    <w:rsid w:val="00101B36"/>
    <w:rsid w:val="00185B26"/>
    <w:rsid w:val="00190BDD"/>
    <w:rsid w:val="003056EB"/>
    <w:rsid w:val="00311A70"/>
    <w:rsid w:val="004B4BAD"/>
    <w:rsid w:val="00503E09"/>
    <w:rsid w:val="00555F89"/>
    <w:rsid w:val="00885024"/>
    <w:rsid w:val="0094343A"/>
    <w:rsid w:val="009A6B11"/>
    <w:rsid w:val="00A65839"/>
    <w:rsid w:val="00B20401"/>
    <w:rsid w:val="00DC7301"/>
    <w:rsid w:val="00EE5C62"/>
    <w:rsid w:val="00F70162"/>
    <w:rsid w:val="00FF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9553B"/>
  <w15:chartTrackingRefBased/>
  <w15:docId w15:val="{AC072B2A-1295-EA41-AA18-C395522E2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02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E5C62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E5C62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Bibliography">
    <w:name w:val="Bibliography"/>
    <w:basedOn w:val="Normal"/>
    <w:next w:val="Normal"/>
    <w:autoRedefine/>
    <w:uiPriority w:val="37"/>
    <w:unhideWhenUsed/>
    <w:rsid w:val="009A6B11"/>
    <w:pPr>
      <w:jc w:val="both"/>
    </w:pPr>
    <w:rPr>
      <w:rFonts w:cs="Times New Roman (Body CS)"/>
      <w:color w:val="0070C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uanjo/Documents/Personal/JJVR/automatizaciones/automatedEval/APA%20Report/estil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estilo.dotx</Template>
  <TotalTime>21</TotalTime>
  <Pages>1</Pages>
  <Words>1</Words>
  <Characters>13</Characters>
  <Application>Microsoft Office Word</Application>
  <DocSecurity>0</DocSecurity>
  <Lines>13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Juan José Vázquez Rubio</cp:lastModifiedBy>
  <cp:revision>8</cp:revision>
  <dcterms:created xsi:type="dcterms:W3CDTF">2025-06-07T23:59:00Z</dcterms:created>
  <dcterms:modified xsi:type="dcterms:W3CDTF">2025-06-10T23:00:00Z</dcterms:modified>
  <cp:category/>
</cp:coreProperties>
</file>