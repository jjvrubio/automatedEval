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5A30" w14:textId="77777777" w:rsidR="00503E09" w:rsidRDefault="00503E09">
      <w:pPr>
        <w:sectPr w:rsidR="00503E0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933C1A9" w14:textId="15FA5C5D" w:rsidR="00885024" w:rsidRPr="00503E09" w:rsidRDefault="00503E09" w:rsidP="00503E09">
      <w:pPr>
        <w:pStyle w:val="Heading1"/>
      </w:pPr>
      <w:proofErr w:type="spellStart"/>
      <w:r w:rsidRPr="00503E09">
        <w:lastRenderedPageBreak/>
        <w:t>Referencias</w:t>
      </w:r>
      <w:proofErr w:type="spellEnd"/>
    </w:p>
    <w:p w14:paraId="266E0CBE" w14:textId="77777777" w:rsidR="00503E09" w:rsidRDefault="00503E09"/>
    <w:sectPr w:rsidR="00503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09"/>
    <w:rsid w:val="00185B26"/>
    <w:rsid w:val="004B4BAD"/>
    <w:rsid w:val="00503E09"/>
    <w:rsid w:val="00885024"/>
    <w:rsid w:val="00A65839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9553B"/>
  <w15:chartTrackingRefBased/>
  <w15:docId w15:val="{AC072B2A-1295-EA41-AA18-C395522E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uanjo/Documents/Personal/JJVR/automatizaciones/automatedEval/APA%20Report/estil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estilo.dotx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Vázquez Rubio</dc:creator>
  <cp:keywords/>
  <dc:description/>
  <cp:lastModifiedBy>Juan José Vázquez Rubio</cp:lastModifiedBy>
  <cp:revision>1</cp:revision>
  <dcterms:created xsi:type="dcterms:W3CDTF">2025-06-07T23:59:00Z</dcterms:created>
  <dcterms:modified xsi:type="dcterms:W3CDTF">2025-06-08T00:01:00Z</dcterms:modified>
</cp:coreProperties>
</file>